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王</w:t>
            </w:r>
            <w:bookmarkStart w:id="1" w:name="_GoBack"/>
            <w:bookmarkEnd w:id="1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奔腾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2022105430006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Boot+Vue的农作物种植生产管理系统的设计与实现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本研究旨在面向传统种植“记录零散、沟通线下、统计滞后、决策依赖经验”等痛点，构建一套基于 Spring Boot+Vue 的农作物种植生产管理系统，覆盖“作物与计划—田间作业—农资库存—成本与产量—统计可视化—技术指导”的完整业务链。系统分为“种植户用户、管理员用户”两类角色，通过前后端分离与分级权限管理，提升作业记录与农资管理的规范性、数据统计与决策的实时性、生产经营的精细化与透明度，支撑农业数字化转型与科学种植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1.需求分析：调研种植户与管理方流程与痛点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系统设计：完成总体架构、模块划分、接口规范、权限模型与数据库 E-R 设计，明确作物、计划、作业、农资、库存、产量、成本、公告与统计等核心域模型。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）种植户端：注册登录、作物信息与种植计划管理、田间作业记录（灌溉/施肥/打药等）与图片上传、农资库存与领用记录、产量与成本统计、公告与技术指导查看、个人资料管理。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）管理员端：用户与角色管理、作物与农资信息管理、计划审核与技术指导、作业与异常数据监管、农资采购与库存监控、统计分析与报表、公告发布与系统配置、日志与数据备份。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体验与交互：原型设计与可用性测试，完善信息架构、表单校验、状态反馈与异常处理，实现多终端一致性与易用性。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测试与优化：设计单元/接口/功能/性能/安全测试用例，重点覆盖数据一致性、权限边界、并发写入、文件上传、统计口径与审计追溯。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论文与成果：沉淀设计文档、接口文档、数据库说明、测试报告、部署手册与用户手册；撰写毕业论文并总结创新点与工程价值。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2.功能要求：能够实现管理系统的核心功能，必须包含但不限于：种植户用户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登录注册、查看作物信息、制定与调整种植计划、记录田间作业（灌溉、施肥、打药等）、上传作业图片、管理农资库存与使用记录、查看产量与成本统计、查看公告与技术指导、个人资料管理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sz w:val="24"/>
                <w:szCs w:val="24"/>
              </w:rPr>
              <w:t>管理员用户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用户与角色管理（种植户、技术员等）、作物与农资信息管理、种植计划审核与指导、田间作业数据监管、农资采购与库存监控、系统日志与数据备份管理、统计分析与报表生成、公告与系统配置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[1]陈禾呈,徐能坤,胡博胜,等.一种智能农作物病虫害诊断与预警系统设计[J].中国科技信息,2025,(07):83-87.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[2]曾恒.基于微服务的数字农业大棚管理系统设计与实现[J].互联网周刊,2024,(07):87-89.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[3]苏纯婷.济南市信息化农业管理系统的现状与改进策略研究[D].山东理工大学,2023.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[4]王森琛.基于SSM的农业种植管理系统的设计与实现[J].南方农机,2022,53(20):84-86.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[5]马金豪.基于B/S架构的智慧农业大棚管理系统的设计[J].信息与电脑(理论版),2021,33(18):116-118.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[6]刘玲,农作物种植培育服务管理系统V1.0.重庆市,重庆森庆科技有限公司,2021-09-23.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[7]杨青兰,苏杭,武子义.智慧农业技术在农作物栽培中的应用探索[J].棉花科学,2025,47(08):119-121.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[8]陈诗榕.陈一帆：和自己的农作物一起成长[J].农产品市场,2023,(18):36-37.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[9]石峻峰,戴欣怡.基于深度学习的智慧农田管理系统[J].电脑编程技巧与维护,2023,(03):134-136.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[10]曾恒.基于微服务的数字农业大棚管理系统设计与实现[J].互联网周刊,2024,(07):87-89.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[11]陈蓓蕾,洪年松.基于SpringBoot的数据库接口设计[J].信息与电脑(理论版),2023,35(16):181-183.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[12]江健锋,徐振平.Springboot最小系统的设计与实现[J].电脑知识与技术,2021,17(04):62-63.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[13]董宁,江平.Vue.js前端开发框架应用[M].人民邮电出版社:202405:237.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[14]Yadav R ,Kumar S ,Siddiqui M , et al.Effect of Irrigation Scheduling, Hydrogel Application and Foliar Micronutrients on Growth Parameters of Barley (Hordeum vulgare L.)[J].Journal of Experimental Agriculture International,2025,47(11):109-123.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[15]Cheng G ,Wu Z ,Guo X , et al.Optimizing crop planting structure for balancing water, ecology, and economy in groundwater over-exploited ecologically sensitive regions[J].Agricultural Water Management,2025,321109876-109876.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后端：Spring Boot 构建 REST 服务；MyBatis 或 MyBatis-Plus 实现 ORM/分页/事务；Spring Security + JWT 实现认证与授权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前端：Vue（配合 Element Plus 或等价组件库）实现组件化与响应式界面；Axios 对接 API；路由与状态管理保证复杂流程可维护。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数据库：MySQL 设计用户、作物、地块/批次、种植计划、作业记录、农资与库存、产量与成本、公告、统计与审计日志等表；以外键/唯一约束与事务保证一致性，核心查询建立复合索引。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可视化与报表：ECharts 展示种植进度、农资消耗、成本构成与产量趋势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工程与部署：提供环境变量样例与初始化 SQL；本地/服务器双环境可运行；日志分级、异常追踪、操作审计与数据备份完善。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1EFF11AF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D6B9158"/>
    <w:rsid w:val="7EFF49D1"/>
    <w:rsid w:val="8EE17F41"/>
    <w:rsid w:val="DFFDF684"/>
    <w:rsid w:val="EF5B6499"/>
    <w:rsid w:val="FBB7E1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50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2024-01-15T20:49:00Z</dcterms:created>
  <dc:creator>· aldl</dc:creator>
  <cp:lastModifiedBy>秋</cp:lastModifiedBy>
  <cp:lastPrinted>2024-01-16T09:49:00Z</cp:lastPrinted>
  <dcterms:modified xsi:type="dcterms:W3CDTF">2025-11-04T04:27:42Z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